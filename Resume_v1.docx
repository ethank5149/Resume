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63858" w14:textId="421DED88" w:rsidR="00816216" w:rsidRDefault="00BE40A2" w:rsidP="00141A4C">
      <w:pPr>
        <w:pStyle w:val="Title"/>
      </w:pPr>
      <w:r>
        <w:t>Ethan Knox</w:t>
      </w:r>
    </w:p>
    <w:p w14:paraId="202C3CDF" w14:textId="132D9E02" w:rsidR="00141A4C" w:rsidRDefault="0027646A" w:rsidP="00141A4C">
      <w:r>
        <w:t>1395</w:t>
      </w:r>
      <w:r w:rsidR="4E3B5936">
        <w:t xml:space="preserve"> </w:t>
      </w:r>
      <w:r>
        <w:t>Neil Armstrong</w:t>
      </w:r>
      <w:r w:rsidR="4E3B5936">
        <w:t xml:space="preserve"> </w:t>
      </w:r>
      <w:r>
        <w:t>Dr</w:t>
      </w:r>
      <w:r w:rsidR="4E3B5936">
        <w:t xml:space="preserve"> Apt 2</w:t>
      </w:r>
      <w:r>
        <w:t>0</w:t>
      </w:r>
      <w:r w:rsidR="4E3B5936">
        <w:t>, West Lafayette, IN 47906 | 317-989-5525 | ethank5149@gmail.com</w:t>
      </w:r>
    </w:p>
    <w:sdt>
      <w:sdtPr>
        <w:alias w:val="Education:"/>
        <w:tag w:val="Education:"/>
        <w:id w:val="807127995"/>
        <w:placeholder>
          <w:docPart w:val="6917F035E0744D3BA376D51144543EFD"/>
        </w:placeholder>
        <w:temporary/>
        <w:showingPlcHdr/>
        <w15:appearance w15:val="hidden"/>
      </w:sdtPr>
      <w:sdtEndPr/>
      <w:sdtContent>
        <w:p w14:paraId="1B1B68AF" w14:textId="77777777" w:rsidR="006270A9" w:rsidRDefault="4E3B5936" w:rsidP="00524A2A">
          <w:pPr>
            <w:pStyle w:val="Heading1"/>
            <w:spacing w:before="240" w:after="0"/>
          </w:pPr>
          <w:r>
            <w:t>Education</w:t>
          </w:r>
        </w:p>
      </w:sdtContent>
    </w:sdt>
    <w:p w14:paraId="058BB0C8" w14:textId="34AE938A" w:rsidR="006270A9" w:rsidRDefault="4E3B5936" w:rsidP="00261364">
      <w:pPr>
        <w:pStyle w:val="Heading2"/>
        <w:tabs>
          <w:tab w:val="right" w:pos="9900"/>
        </w:tabs>
      </w:pPr>
      <w:r>
        <w:t>Bachelor of Science | Purdue University</w:t>
      </w:r>
      <w:r w:rsidR="00261364">
        <w:tab/>
      </w:r>
      <w:r>
        <w:t>August 2017 – May 2021</w:t>
      </w:r>
    </w:p>
    <w:p w14:paraId="5B09ACC4" w14:textId="3D5F8815" w:rsidR="006270A9" w:rsidRDefault="4E3B5936" w:rsidP="001B29CF">
      <w:pPr>
        <w:pStyle w:val="ListBullet"/>
      </w:pPr>
      <w:r>
        <w:t>Majors: Physics &amp; Mathematics | Minors: Astronomy &amp; Psychology</w:t>
      </w:r>
    </w:p>
    <w:p w14:paraId="2A38930D" w14:textId="1A4879A1" w:rsidR="00411B92" w:rsidRDefault="4E3B5936" w:rsidP="4E3B5936">
      <w:pPr>
        <w:pStyle w:val="ListBullet"/>
        <w:spacing w:after="0"/>
      </w:pPr>
      <w:r>
        <w:t>GPA: 3.50 | Dean's List (</w:t>
      </w:r>
      <w:r w:rsidR="00BA1982">
        <w:t>Fall ’17</w:t>
      </w:r>
      <w:r w:rsidR="003D1A30">
        <w:t>,</w:t>
      </w:r>
      <w:r w:rsidR="00BA1982">
        <w:t xml:space="preserve"> </w:t>
      </w:r>
      <w:r w:rsidR="00BD50F9">
        <w:t>Spring ‘20</w:t>
      </w:r>
      <w:r>
        <w:t>) | Semester Honors (</w:t>
      </w:r>
      <w:r w:rsidR="00BA1982">
        <w:t xml:space="preserve">Fall </w:t>
      </w:r>
      <w:r w:rsidR="00057449">
        <w:t>’</w:t>
      </w:r>
      <w:r w:rsidR="00BA1982">
        <w:t>17</w:t>
      </w:r>
      <w:r w:rsidR="00457AE1">
        <w:t xml:space="preserve"> -</w:t>
      </w:r>
      <w:r w:rsidR="0019444A">
        <w:t xml:space="preserve"> ’19</w:t>
      </w:r>
      <w:r w:rsidR="003D1A30">
        <w:t>,</w:t>
      </w:r>
      <w:r w:rsidR="0019444A">
        <w:t xml:space="preserve"> Spring </w:t>
      </w:r>
      <w:r w:rsidR="00BD50F9">
        <w:t>’</w:t>
      </w:r>
      <w:r w:rsidR="0019444A">
        <w:t>19</w:t>
      </w:r>
      <w:r w:rsidR="00457AE1">
        <w:t xml:space="preserve"> -</w:t>
      </w:r>
      <w:r w:rsidR="00BD50F9">
        <w:t xml:space="preserve"> ‘20</w:t>
      </w:r>
      <w:r>
        <w:t>)</w:t>
      </w:r>
    </w:p>
    <w:p w14:paraId="1CE31DA6" w14:textId="320B0E85" w:rsidR="00411B92" w:rsidRDefault="4E3B5936" w:rsidP="00524A2A">
      <w:pPr>
        <w:pStyle w:val="Heading1"/>
        <w:spacing w:before="240" w:after="0"/>
      </w:pPr>
      <w:r>
        <w:t>Work Experience</w:t>
      </w:r>
    </w:p>
    <w:p w14:paraId="3A4AAF38" w14:textId="5C318576" w:rsidR="00824C0C" w:rsidRDefault="00824C0C" w:rsidP="00824C0C">
      <w:pPr>
        <w:pStyle w:val="Heading2"/>
        <w:tabs>
          <w:tab w:val="right" w:pos="9900"/>
        </w:tabs>
      </w:pPr>
      <w:r>
        <w:t>barback</w:t>
      </w:r>
      <w:r>
        <w:t> | The t</w:t>
      </w:r>
      <w:r>
        <w:t>ap</w:t>
      </w:r>
      <w:r>
        <w:tab/>
      </w:r>
      <w:r w:rsidR="009973A7">
        <w:t>october</w:t>
      </w:r>
      <w:r>
        <w:t xml:space="preserve"> 20</w:t>
      </w:r>
      <w:r w:rsidR="009973A7">
        <w:t>2</w:t>
      </w:r>
      <w:r>
        <w:t xml:space="preserve">1 – </w:t>
      </w:r>
      <w:r w:rsidR="009973A7">
        <w:t>present</w:t>
      </w:r>
    </w:p>
    <w:p w14:paraId="6D38E233" w14:textId="789BE91A" w:rsidR="00824C0C" w:rsidRDefault="007459E3" w:rsidP="00824C0C">
      <w:pPr>
        <w:pStyle w:val="ListBullet"/>
        <w:spacing w:after="120"/>
      </w:pPr>
      <w:r>
        <w:t xml:space="preserve">Assisting and training underneath </w:t>
      </w:r>
      <w:r w:rsidR="00595177">
        <w:t>the bartenders</w:t>
      </w:r>
      <w:r w:rsidR="0098376E">
        <w:t>; helping behind the bar</w:t>
      </w:r>
      <w:r w:rsidR="00824C0C">
        <w:t>.</w:t>
      </w:r>
    </w:p>
    <w:p w14:paraId="4F5D969A" w14:textId="5551D0E6" w:rsidR="00683BAE" w:rsidRDefault="00F613EB" w:rsidP="00386A26">
      <w:pPr>
        <w:pStyle w:val="Heading2"/>
        <w:tabs>
          <w:tab w:val="right" w:pos="9900"/>
        </w:tabs>
      </w:pPr>
      <w:r>
        <w:t>research assistant | purdue university</w:t>
      </w:r>
      <w:r w:rsidR="005C1087">
        <w:tab/>
        <w:t>august – december 2020</w:t>
      </w:r>
    </w:p>
    <w:p w14:paraId="3EC7F7F3" w14:textId="66936295" w:rsidR="005C1087" w:rsidRDefault="00501921" w:rsidP="005C1087">
      <w:pPr>
        <w:pStyle w:val="ListBullet"/>
      </w:pPr>
      <w:r>
        <w:t>Col</w:t>
      </w:r>
      <w:r w:rsidR="00A06DC0">
        <w:t xml:space="preserve">laborated with the </w:t>
      </w:r>
      <w:proofErr w:type="spellStart"/>
      <w:r w:rsidR="00A06DC0">
        <w:t>Iyer</w:t>
      </w:r>
      <w:proofErr w:type="spellEnd"/>
      <w:r w:rsidR="00A06DC0">
        <w:t>-Biswas lab</w:t>
      </w:r>
      <w:r w:rsidR="00FB18BD">
        <w:t xml:space="preserve"> to discover principles governing stochastic single-cell behavior</w:t>
      </w:r>
      <w:r w:rsidR="00677B16">
        <w:t>.</w:t>
      </w:r>
    </w:p>
    <w:p w14:paraId="528DE2E5" w14:textId="3F39E45E" w:rsidR="00520210" w:rsidRDefault="00E16228" w:rsidP="005C1087">
      <w:pPr>
        <w:pStyle w:val="ListBullet"/>
      </w:pPr>
      <w:r>
        <w:t>Analyzed</w:t>
      </w:r>
      <w:r w:rsidR="00A06DC0">
        <w:t xml:space="preserve"> and processed</w:t>
      </w:r>
      <w:r>
        <w:t xml:space="preserve"> individual frames of cell growth using custom Python scripts</w:t>
      </w:r>
      <w:r w:rsidR="00677B16">
        <w:t>.</w:t>
      </w:r>
    </w:p>
    <w:p w14:paraId="11C4F310" w14:textId="2AFAB5C1" w:rsidR="00B150F3" w:rsidRDefault="000F1983" w:rsidP="005C1087">
      <w:pPr>
        <w:pStyle w:val="ListBullet"/>
      </w:pPr>
      <w:r>
        <w:t xml:space="preserve">Summarized </w:t>
      </w:r>
      <w:r w:rsidR="009003B8">
        <w:t>progress and clarified treatment of special cases in weekly all-staff meetings</w:t>
      </w:r>
      <w:r w:rsidR="00677B16">
        <w:t>.</w:t>
      </w:r>
    </w:p>
    <w:p w14:paraId="2DBA83ED" w14:textId="5CB5D666" w:rsidR="00B312B5" w:rsidRDefault="007375FF" w:rsidP="002A2931">
      <w:pPr>
        <w:pStyle w:val="ListBullet"/>
        <w:spacing w:after="120"/>
      </w:pPr>
      <w:r>
        <w:t>Published research can be found at: www.iyerbiswas.com/research/</w:t>
      </w:r>
    </w:p>
    <w:p w14:paraId="286D39F5" w14:textId="470CC13A" w:rsidR="00411B92" w:rsidRDefault="4E3B5936" w:rsidP="00386A26">
      <w:pPr>
        <w:pStyle w:val="Heading2"/>
        <w:tabs>
          <w:tab w:val="right" w:pos="9900"/>
        </w:tabs>
      </w:pPr>
      <w:r>
        <w:t>Sales Associate | Gander Mountain</w:t>
      </w:r>
      <w:r w:rsidR="00386A26">
        <w:tab/>
      </w:r>
      <w:r>
        <w:t>July 2016 – January 2017</w:t>
      </w:r>
    </w:p>
    <w:p w14:paraId="36256B0D" w14:textId="6F1B6B27" w:rsidR="00411B92" w:rsidRDefault="00701505" w:rsidP="4E3B5936">
      <w:pPr>
        <w:pStyle w:val="ListBullet"/>
      </w:pPr>
      <w:r>
        <w:t xml:space="preserve">Advised customers </w:t>
      </w:r>
      <w:r w:rsidR="00D45D94">
        <w:t xml:space="preserve">in </w:t>
      </w:r>
      <w:r w:rsidR="00687824">
        <w:t xml:space="preserve">the camping </w:t>
      </w:r>
      <w:r w:rsidR="00ED742A">
        <w:t xml:space="preserve">and firearms </w:t>
      </w:r>
      <w:r w:rsidR="00687824">
        <w:t>department using prior scouting experience</w:t>
      </w:r>
      <w:r w:rsidR="00677B16">
        <w:t>.</w:t>
      </w:r>
    </w:p>
    <w:p w14:paraId="742CC139" w14:textId="09EAA04C" w:rsidR="00687824" w:rsidRDefault="0062475D" w:rsidP="002A2931">
      <w:pPr>
        <w:pStyle w:val="ListBullet"/>
        <w:spacing w:after="120"/>
      </w:pPr>
      <w:r>
        <w:t xml:space="preserve">Organized </w:t>
      </w:r>
      <w:r w:rsidR="00D52180">
        <w:t>and stratified product from new shipments to keep the store running smoothly</w:t>
      </w:r>
      <w:r w:rsidR="00677B16">
        <w:t>.</w:t>
      </w:r>
    </w:p>
    <w:p w14:paraId="1F967240" w14:textId="7C0BBA21" w:rsidR="00411B92" w:rsidRDefault="4E3B5936" w:rsidP="00524A2A">
      <w:pPr>
        <w:pStyle w:val="Heading1"/>
        <w:spacing w:before="240" w:after="0"/>
        <w:rPr>
          <w:rFonts w:ascii="Cambria" w:eastAsia="HGMinchoB" w:hAnsi="Cambria"/>
          <w:bCs/>
          <w:szCs w:val="28"/>
        </w:rPr>
      </w:pPr>
      <w:r>
        <w:t>Involvement</w:t>
      </w:r>
    </w:p>
    <w:p w14:paraId="5746F33C" w14:textId="34032A20" w:rsidR="00411B92" w:rsidRPr="009F6DC6" w:rsidRDefault="4E3B5936" w:rsidP="009F6DC6">
      <w:pPr>
        <w:pStyle w:val="Heading2"/>
        <w:tabs>
          <w:tab w:val="right" w:pos="9900"/>
        </w:tabs>
      </w:pPr>
      <w:r>
        <w:t>Boy scouts of America | troop 92</w:t>
      </w:r>
      <w:r w:rsidR="005D6A24">
        <w:tab/>
      </w:r>
      <w:r>
        <w:t>February 2010 – June 2017</w:t>
      </w:r>
    </w:p>
    <w:p w14:paraId="3B6FB201" w14:textId="699C6445" w:rsidR="00411B92" w:rsidRDefault="4E3B5936" w:rsidP="00EE453F">
      <w:pPr>
        <w:pStyle w:val="Heading3"/>
        <w:tabs>
          <w:tab w:val="right" w:pos="9900"/>
        </w:tabs>
        <w:spacing w:before="60" w:after="40"/>
      </w:pPr>
      <w:r>
        <w:t>Assistant Scoutmaster</w:t>
      </w:r>
      <w:r w:rsidR="005800BB">
        <w:t xml:space="preserve"> | </w:t>
      </w:r>
      <w:r>
        <w:t>August 2016 – June 2017</w:t>
      </w:r>
    </w:p>
    <w:p w14:paraId="1F208557" w14:textId="6E120D4B" w:rsidR="00411B92" w:rsidRDefault="001D5878" w:rsidP="4E3B5936">
      <w:pPr>
        <w:pStyle w:val="ListBullet"/>
      </w:pPr>
      <w:r>
        <w:t xml:space="preserve">Guided and </w:t>
      </w:r>
      <w:r w:rsidR="00FE1FF7">
        <w:t>mentored</w:t>
      </w:r>
      <w:r>
        <w:t xml:space="preserve"> younger scouts </w:t>
      </w:r>
      <w:r w:rsidR="00F553D8">
        <w:t xml:space="preserve">in their </w:t>
      </w:r>
      <w:r w:rsidR="00CB37B4">
        <w:t>positions and progression through the troop</w:t>
      </w:r>
      <w:r w:rsidR="00397044">
        <w:t>.</w:t>
      </w:r>
    </w:p>
    <w:p w14:paraId="481D730D" w14:textId="68EA46AB" w:rsidR="003D1ECC" w:rsidRDefault="003D1ECC" w:rsidP="4E3B5936">
      <w:pPr>
        <w:pStyle w:val="ListBullet"/>
      </w:pPr>
      <w:r>
        <w:t xml:space="preserve">Acted as liaison </w:t>
      </w:r>
      <w:r w:rsidR="007759D8">
        <w:t xml:space="preserve">between the scouts and scoutmasters to </w:t>
      </w:r>
      <w:r w:rsidR="00DE7612">
        <w:t>plan</w:t>
      </w:r>
      <w:r w:rsidR="007759D8">
        <w:t xml:space="preserve"> trips and other activities</w:t>
      </w:r>
      <w:r w:rsidR="00397044">
        <w:t>.</w:t>
      </w:r>
    </w:p>
    <w:p w14:paraId="56ED5C38" w14:textId="4FCF3050" w:rsidR="00411B92" w:rsidRPr="00145674" w:rsidRDefault="009E0762" w:rsidP="00145674">
      <w:pPr>
        <w:pStyle w:val="ListBullet"/>
        <w:spacing w:after="0"/>
      </w:pPr>
      <w:r>
        <w:t>Managed rank advancements</w:t>
      </w:r>
      <w:r w:rsidR="00142FC1">
        <w:t>, supplies, and maintenance of equipment</w:t>
      </w:r>
      <w:r w:rsidR="002D1E96">
        <w:t xml:space="preserve"> to </w:t>
      </w:r>
      <w:r w:rsidR="00A409C0">
        <w:t>support troop operations.</w:t>
      </w:r>
    </w:p>
    <w:p w14:paraId="7C29D964" w14:textId="47285AAD" w:rsidR="00411B92" w:rsidRDefault="4E3B5936" w:rsidP="00F103B8">
      <w:pPr>
        <w:pStyle w:val="Heading3"/>
        <w:tabs>
          <w:tab w:val="right" w:pos="9900"/>
        </w:tabs>
        <w:spacing w:before="60" w:after="40"/>
      </w:pPr>
      <w:r>
        <w:t>Senior Patrol Leader</w:t>
      </w:r>
      <w:r w:rsidR="005800BB">
        <w:t xml:space="preserve"> | </w:t>
      </w:r>
      <w:r>
        <w:t>August 2014 – August 2016</w:t>
      </w:r>
    </w:p>
    <w:p w14:paraId="5207AA5C" w14:textId="13BD47D3" w:rsidR="009305F4" w:rsidRDefault="00DE7612" w:rsidP="00145674">
      <w:pPr>
        <w:pStyle w:val="ListBullet"/>
        <w:spacing w:after="0"/>
      </w:pPr>
      <w:r>
        <w:t>C</w:t>
      </w:r>
      <w:r w:rsidR="008B0B34">
        <w:t>oordinated meetings</w:t>
      </w:r>
      <w:r w:rsidR="008E7A93">
        <w:t xml:space="preserve">, </w:t>
      </w:r>
      <w:r w:rsidR="00F9344C">
        <w:t>outings,</w:t>
      </w:r>
      <w:r w:rsidR="008E7A93">
        <w:t xml:space="preserve"> and events </w:t>
      </w:r>
      <w:r w:rsidR="00DC0FBD">
        <w:t xml:space="preserve">with individual patrol leaders </w:t>
      </w:r>
      <w:r w:rsidR="008E7A93">
        <w:t xml:space="preserve">for </w:t>
      </w:r>
      <w:r w:rsidR="00BA2A9B">
        <w:t>the</w:t>
      </w:r>
      <w:r w:rsidR="00DC0FBD">
        <w:t xml:space="preserve"> entire</w:t>
      </w:r>
      <w:r w:rsidR="00BA2A9B">
        <w:t xml:space="preserve"> troop.</w:t>
      </w:r>
    </w:p>
    <w:p w14:paraId="24E84370" w14:textId="229B1020" w:rsidR="00DC0514" w:rsidRPr="00145674" w:rsidRDefault="00DC0514" w:rsidP="00145674">
      <w:pPr>
        <w:pStyle w:val="ListBullet"/>
        <w:spacing w:after="0"/>
      </w:pPr>
      <w:r>
        <w:t xml:space="preserve">Communicated responsibilities </w:t>
      </w:r>
      <w:r w:rsidR="00ED4C4B">
        <w:t>and duties to other troop members and assisted them in their tasks.</w:t>
      </w:r>
    </w:p>
    <w:p w14:paraId="44E1E7FC" w14:textId="5A25409F" w:rsidR="003A631C" w:rsidRDefault="003A631C" w:rsidP="001A0FA0">
      <w:pPr>
        <w:pStyle w:val="Heading3"/>
        <w:tabs>
          <w:tab w:val="right" w:pos="9900"/>
        </w:tabs>
        <w:spacing w:before="60" w:after="40"/>
      </w:pPr>
      <w:r>
        <w:t>Eagle Scout</w:t>
      </w:r>
      <w:r w:rsidR="005800BB">
        <w:t xml:space="preserve"> | </w:t>
      </w:r>
      <w:r>
        <w:t>August 2016 – Present</w:t>
      </w:r>
    </w:p>
    <w:p w14:paraId="298D90DB" w14:textId="77E478C7" w:rsidR="003A631C" w:rsidRDefault="00120933" w:rsidP="003A631C">
      <w:pPr>
        <w:pStyle w:val="ListBullet"/>
      </w:pPr>
      <w:r>
        <w:t>D</w:t>
      </w:r>
      <w:r w:rsidR="0036271C">
        <w:t>esigned</w:t>
      </w:r>
      <w:r>
        <w:t xml:space="preserve"> </w:t>
      </w:r>
      <w:r w:rsidR="00223931">
        <w:t xml:space="preserve">and constructed a new playground for </w:t>
      </w:r>
      <w:r w:rsidR="00A40954">
        <w:t>Christ United Methodist Church in Indianapolis.</w:t>
      </w:r>
    </w:p>
    <w:p w14:paraId="6A21289E" w14:textId="238D3861" w:rsidR="00411B92" w:rsidRDefault="4E3B5936" w:rsidP="0046450B">
      <w:pPr>
        <w:pStyle w:val="Heading1"/>
        <w:spacing w:before="240" w:after="0"/>
      </w:pPr>
      <w:r>
        <w:t>Skills</w:t>
      </w:r>
    </w:p>
    <w:p w14:paraId="13BAAFF0" w14:textId="0D574EB2" w:rsidR="00411B92" w:rsidRDefault="4E3B5936" w:rsidP="4E3B5936">
      <w:pPr>
        <w:pStyle w:val="Heading2"/>
      </w:pPr>
      <w:r>
        <w:t>Languages</w:t>
      </w:r>
    </w:p>
    <w:p w14:paraId="5BD00A12" w14:textId="57FFD90B" w:rsidR="00210960" w:rsidRPr="00210960" w:rsidRDefault="4E3B5936" w:rsidP="001577A8">
      <w:pPr>
        <w:pStyle w:val="ListBullet"/>
        <w:spacing w:after="120"/>
      </w:pPr>
      <w:r>
        <w:t>Python</w:t>
      </w:r>
      <w:r w:rsidR="00E43C7C">
        <w:t xml:space="preserve"> | </w:t>
      </w:r>
      <w:r>
        <w:t>C/C++</w:t>
      </w:r>
      <w:r w:rsidR="00E43C7C">
        <w:t xml:space="preserve"> | </w:t>
      </w:r>
      <w:r>
        <w:t>Mathematica</w:t>
      </w:r>
      <w:r w:rsidR="009F441A">
        <w:t xml:space="preserve"> | </w:t>
      </w:r>
      <w:proofErr w:type="spellStart"/>
      <w:r w:rsidR="009F441A">
        <w:t>Modelica</w:t>
      </w:r>
      <w:proofErr w:type="spellEnd"/>
      <w:r w:rsidR="00E43C7C">
        <w:t xml:space="preserve"> | </w:t>
      </w:r>
      <w:r>
        <w:t>Maple</w:t>
      </w:r>
      <w:r w:rsidR="00E43C7C">
        <w:t xml:space="preserve"> | </w:t>
      </w:r>
      <w:r>
        <w:t>MATLAB</w:t>
      </w:r>
    </w:p>
    <w:p w14:paraId="76824A8E" w14:textId="09AC8BD3" w:rsidR="00411B92" w:rsidRDefault="4E3B5936" w:rsidP="00384E5B">
      <w:pPr>
        <w:pStyle w:val="Heading1"/>
        <w:spacing w:before="240" w:after="0"/>
        <w:rPr>
          <w:rFonts w:ascii="Cambria" w:eastAsia="HGMinchoB" w:hAnsi="Cambria"/>
          <w:bCs/>
          <w:szCs w:val="28"/>
        </w:rPr>
      </w:pPr>
      <w:r>
        <w:t>Awards &amp; Scholarships</w:t>
      </w:r>
    </w:p>
    <w:p w14:paraId="5A619FED" w14:textId="538D0E3B" w:rsidR="00FA65FC" w:rsidRDefault="4E3B5936" w:rsidP="00B15C3A">
      <w:pPr>
        <w:pStyle w:val="ListBullet"/>
      </w:pPr>
      <w:r>
        <w:t>T. G. Alford Scholarship</w:t>
      </w:r>
      <w:r w:rsidR="00F130B4">
        <w:t xml:space="preserve"> | </w:t>
      </w:r>
      <w:r>
        <w:t xml:space="preserve">David R. </w:t>
      </w:r>
      <w:proofErr w:type="spellStart"/>
      <w:r>
        <w:t>Lebeson</w:t>
      </w:r>
      <w:proofErr w:type="spellEnd"/>
      <w:r>
        <w:t xml:space="preserve"> Memorial Scholarship</w:t>
      </w:r>
      <w:r w:rsidR="00F130B4">
        <w:t xml:space="preserve"> | </w:t>
      </w:r>
      <w:r>
        <w:t xml:space="preserve">Frank O’Bannon Honors </w:t>
      </w:r>
      <w:r w:rsidR="00D261E0">
        <w:t xml:space="preserve">&amp; Accelerated </w:t>
      </w:r>
      <w:r>
        <w:t>Scholarship</w:t>
      </w:r>
      <w:r w:rsidR="00D261E0">
        <w:t>s</w:t>
      </w:r>
      <w:r w:rsidR="001577A8">
        <w:t xml:space="preserve"> | </w:t>
      </w:r>
      <w:r>
        <w:t>Provost Summer Scholarship</w:t>
      </w:r>
    </w:p>
    <w:p w14:paraId="6E9D829B" w14:textId="0C3D39D3" w:rsidR="00C15979" w:rsidRDefault="4E3B5936" w:rsidP="00411B92">
      <w:pPr>
        <w:pStyle w:val="ListBullet"/>
      </w:pPr>
      <w:r>
        <w:t>Troop 92 Scout of the Year 2016</w:t>
      </w:r>
    </w:p>
    <w:sectPr w:rsidR="00C15979" w:rsidSect="00617B26">
      <w:footerReference w:type="default" r:id="rId8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36FB9" w14:textId="77777777" w:rsidR="0025699E" w:rsidRDefault="0025699E">
      <w:pPr>
        <w:spacing w:after="0"/>
      </w:pPr>
      <w:r>
        <w:separator/>
      </w:r>
    </w:p>
  </w:endnote>
  <w:endnote w:type="continuationSeparator" w:id="0">
    <w:p w14:paraId="7C5BF2E6" w14:textId="77777777" w:rsidR="0025699E" w:rsidRDefault="002569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B94C5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3BB8B" w14:textId="77777777" w:rsidR="0025699E" w:rsidRDefault="0025699E">
      <w:pPr>
        <w:spacing w:after="0"/>
      </w:pPr>
      <w:r>
        <w:separator/>
      </w:r>
    </w:p>
  </w:footnote>
  <w:footnote w:type="continuationSeparator" w:id="0">
    <w:p w14:paraId="79319BA8" w14:textId="77777777" w:rsidR="0025699E" w:rsidRDefault="002569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hybridMultilevel"/>
    <w:tmpl w:val="67B638B6"/>
    <w:lvl w:ilvl="0" w:tplc="A6C204AC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 w:tplc="8FA07E68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CFD0DEF0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 w:tplc="1E40DAC8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 w:tplc="D7BE1D9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 w:tplc="22B6EEC2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 w:tplc="0B60CA8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 w:tplc="083C24CA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 w:tplc="A57890D2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6"/>
  </w:num>
  <w:num w:numId="16">
    <w:abstractNumId w:val="12"/>
  </w:num>
  <w:num w:numId="17">
    <w:abstractNumId w:val="15"/>
  </w:num>
  <w:num w:numId="18">
    <w:abstractNumId w:val="10"/>
  </w:num>
  <w:num w:numId="19">
    <w:abstractNumId w:val="19"/>
  </w:num>
  <w:num w:numId="20">
    <w:abstractNumId w:val="17"/>
  </w:num>
  <w:num w:numId="21">
    <w:abstractNumId w:val="11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BC"/>
    <w:rsid w:val="00022B99"/>
    <w:rsid w:val="0005000A"/>
    <w:rsid w:val="00057449"/>
    <w:rsid w:val="00065A5E"/>
    <w:rsid w:val="00077BF2"/>
    <w:rsid w:val="00084969"/>
    <w:rsid w:val="000A1C4F"/>
    <w:rsid w:val="000A4F59"/>
    <w:rsid w:val="000C2F18"/>
    <w:rsid w:val="000D7B8F"/>
    <w:rsid w:val="000F1983"/>
    <w:rsid w:val="00120933"/>
    <w:rsid w:val="00141A4C"/>
    <w:rsid w:val="00142FC1"/>
    <w:rsid w:val="001432D4"/>
    <w:rsid w:val="00145674"/>
    <w:rsid w:val="00146E8D"/>
    <w:rsid w:val="00147282"/>
    <w:rsid w:val="001577A8"/>
    <w:rsid w:val="0019444A"/>
    <w:rsid w:val="001A0FA0"/>
    <w:rsid w:val="001A466E"/>
    <w:rsid w:val="001B29CF"/>
    <w:rsid w:val="001C3E01"/>
    <w:rsid w:val="001C45C7"/>
    <w:rsid w:val="001D3733"/>
    <w:rsid w:val="001D5878"/>
    <w:rsid w:val="00210960"/>
    <w:rsid w:val="00214144"/>
    <w:rsid w:val="00217830"/>
    <w:rsid w:val="00223931"/>
    <w:rsid w:val="00235EDB"/>
    <w:rsid w:val="002460E8"/>
    <w:rsid w:val="0025699E"/>
    <w:rsid w:val="00261364"/>
    <w:rsid w:val="0027646A"/>
    <w:rsid w:val="0028220F"/>
    <w:rsid w:val="0029432F"/>
    <w:rsid w:val="002A2931"/>
    <w:rsid w:val="002C3157"/>
    <w:rsid w:val="002D1AE9"/>
    <w:rsid w:val="002D1E96"/>
    <w:rsid w:val="002E6121"/>
    <w:rsid w:val="00303630"/>
    <w:rsid w:val="00320DF0"/>
    <w:rsid w:val="00356C14"/>
    <w:rsid w:val="0036271C"/>
    <w:rsid w:val="00384E5B"/>
    <w:rsid w:val="00386A26"/>
    <w:rsid w:val="00390719"/>
    <w:rsid w:val="003934BC"/>
    <w:rsid w:val="00397044"/>
    <w:rsid w:val="003A631C"/>
    <w:rsid w:val="003C20E7"/>
    <w:rsid w:val="003C2404"/>
    <w:rsid w:val="003D0249"/>
    <w:rsid w:val="003D1A30"/>
    <w:rsid w:val="003D1ECC"/>
    <w:rsid w:val="003E52F0"/>
    <w:rsid w:val="003F4688"/>
    <w:rsid w:val="003F564C"/>
    <w:rsid w:val="00407A96"/>
    <w:rsid w:val="00410CC6"/>
    <w:rsid w:val="00411B92"/>
    <w:rsid w:val="00420017"/>
    <w:rsid w:val="00443EEB"/>
    <w:rsid w:val="00455574"/>
    <w:rsid w:val="00457AE1"/>
    <w:rsid w:val="0046450B"/>
    <w:rsid w:val="00480BF9"/>
    <w:rsid w:val="004A316C"/>
    <w:rsid w:val="004A6B03"/>
    <w:rsid w:val="004D059F"/>
    <w:rsid w:val="004F0CBD"/>
    <w:rsid w:val="00501921"/>
    <w:rsid w:val="0051149D"/>
    <w:rsid w:val="00520210"/>
    <w:rsid w:val="00524A2A"/>
    <w:rsid w:val="005449C8"/>
    <w:rsid w:val="005800BB"/>
    <w:rsid w:val="00595177"/>
    <w:rsid w:val="005A7869"/>
    <w:rsid w:val="005B499A"/>
    <w:rsid w:val="005C1087"/>
    <w:rsid w:val="005D35AE"/>
    <w:rsid w:val="005D6A24"/>
    <w:rsid w:val="00617B26"/>
    <w:rsid w:val="0062475D"/>
    <w:rsid w:val="006270A9"/>
    <w:rsid w:val="00635164"/>
    <w:rsid w:val="0065639A"/>
    <w:rsid w:val="00675956"/>
    <w:rsid w:val="00677B16"/>
    <w:rsid w:val="00681034"/>
    <w:rsid w:val="00683BAE"/>
    <w:rsid w:val="00687824"/>
    <w:rsid w:val="006D77B4"/>
    <w:rsid w:val="006E2092"/>
    <w:rsid w:val="006F5671"/>
    <w:rsid w:val="00700BA3"/>
    <w:rsid w:val="00701505"/>
    <w:rsid w:val="0071185F"/>
    <w:rsid w:val="00723CDE"/>
    <w:rsid w:val="007375FF"/>
    <w:rsid w:val="007459E3"/>
    <w:rsid w:val="00753E72"/>
    <w:rsid w:val="0076269B"/>
    <w:rsid w:val="00771A4E"/>
    <w:rsid w:val="007759D8"/>
    <w:rsid w:val="00792FA4"/>
    <w:rsid w:val="007A48A0"/>
    <w:rsid w:val="007F3AA9"/>
    <w:rsid w:val="007F6919"/>
    <w:rsid w:val="00815E6C"/>
    <w:rsid w:val="00816216"/>
    <w:rsid w:val="00824C0C"/>
    <w:rsid w:val="00825010"/>
    <w:rsid w:val="008427FC"/>
    <w:rsid w:val="0087734B"/>
    <w:rsid w:val="008B0B34"/>
    <w:rsid w:val="008E7A93"/>
    <w:rsid w:val="009003B8"/>
    <w:rsid w:val="00917A12"/>
    <w:rsid w:val="009305F4"/>
    <w:rsid w:val="00945A31"/>
    <w:rsid w:val="00951333"/>
    <w:rsid w:val="00951FDF"/>
    <w:rsid w:val="0098376E"/>
    <w:rsid w:val="009973A7"/>
    <w:rsid w:val="009B67F9"/>
    <w:rsid w:val="009D5933"/>
    <w:rsid w:val="009E0762"/>
    <w:rsid w:val="009E7CF9"/>
    <w:rsid w:val="009F0A69"/>
    <w:rsid w:val="009F441A"/>
    <w:rsid w:val="009F6DC6"/>
    <w:rsid w:val="00A001CA"/>
    <w:rsid w:val="00A06DC0"/>
    <w:rsid w:val="00A15B63"/>
    <w:rsid w:val="00A40954"/>
    <w:rsid w:val="00A409C0"/>
    <w:rsid w:val="00A90B3F"/>
    <w:rsid w:val="00AB6D5B"/>
    <w:rsid w:val="00AD7C1F"/>
    <w:rsid w:val="00B150F3"/>
    <w:rsid w:val="00B312B5"/>
    <w:rsid w:val="00B43187"/>
    <w:rsid w:val="00B46BDC"/>
    <w:rsid w:val="00B77ECF"/>
    <w:rsid w:val="00B84EFF"/>
    <w:rsid w:val="00B950EF"/>
    <w:rsid w:val="00BA1982"/>
    <w:rsid w:val="00BA2A9B"/>
    <w:rsid w:val="00BB5A51"/>
    <w:rsid w:val="00BD2CF9"/>
    <w:rsid w:val="00BD50F9"/>
    <w:rsid w:val="00BD6DF7"/>
    <w:rsid w:val="00BD768D"/>
    <w:rsid w:val="00BE40A2"/>
    <w:rsid w:val="00C140D6"/>
    <w:rsid w:val="00C15979"/>
    <w:rsid w:val="00C239C7"/>
    <w:rsid w:val="00C43BB3"/>
    <w:rsid w:val="00C61F8E"/>
    <w:rsid w:val="00C742CA"/>
    <w:rsid w:val="00C932AD"/>
    <w:rsid w:val="00CB37B4"/>
    <w:rsid w:val="00CD13B0"/>
    <w:rsid w:val="00CE0D23"/>
    <w:rsid w:val="00CE2D04"/>
    <w:rsid w:val="00CF4F82"/>
    <w:rsid w:val="00D261E0"/>
    <w:rsid w:val="00D33442"/>
    <w:rsid w:val="00D45D94"/>
    <w:rsid w:val="00D52180"/>
    <w:rsid w:val="00D54FA1"/>
    <w:rsid w:val="00DB5C00"/>
    <w:rsid w:val="00DC0514"/>
    <w:rsid w:val="00DC0FBD"/>
    <w:rsid w:val="00DE7612"/>
    <w:rsid w:val="00E16228"/>
    <w:rsid w:val="00E22D46"/>
    <w:rsid w:val="00E43C7C"/>
    <w:rsid w:val="00E83E4B"/>
    <w:rsid w:val="00EA7E8B"/>
    <w:rsid w:val="00ED4C4B"/>
    <w:rsid w:val="00ED742A"/>
    <w:rsid w:val="00EE453F"/>
    <w:rsid w:val="00EF2E64"/>
    <w:rsid w:val="00F103B8"/>
    <w:rsid w:val="00F130B4"/>
    <w:rsid w:val="00F553D8"/>
    <w:rsid w:val="00F613EB"/>
    <w:rsid w:val="00F9344C"/>
    <w:rsid w:val="00FA65FC"/>
    <w:rsid w:val="00FB18BD"/>
    <w:rsid w:val="00FB1EAC"/>
    <w:rsid w:val="00FD496A"/>
    <w:rsid w:val="00FE1FF7"/>
    <w:rsid w:val="4E3B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13A5E"/>
  <w15:chartTrackingRefBased/>
  <w15:docId w15:val="{4F29ACE0-8707-4D04-B1D2-4C8D3C37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2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C742CA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than\OneDrive\Documents\Important\Resume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917F035E0744D3BA376D51144543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B5DB1-94F9-406E-90B9-BF3B6A77219A}"/>
      </w:docPartPr>
      <w:docPartBody>
        <w:p w:rsidR="00B66BF7" w:rsidRDefault="008572BB">
          <w:pPr>
            <w:pStyle w:val="6917F035E0744D3BA376D51144543EF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F7"/>
    <w:rsid w:val="00071021"/>
    <w:rsid w:val="00764D52"/>
    <w:rsid w:val="00811A1D"/>
    <w:rsid w:val="008572BB"/>
    <w:rsid w:val="00B66BF7"/>
    <w:rsid w:val="00C8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17F035E0744D3BA376D51144543EFD">
    <w:name w:val="6917F035E0744D3BA376D51144543E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C9C02-269A-4556-965E-C2F7894C9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101</TotalTime>
  <Pages>1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Ethan Knox</dc:creator>
  <cp:keywords/>
  <cp:lastModifiedBy>Ethan Knox</cp:lastModifiedBy>
  <cp:revision>119</cp:revision>
  <dcterms:created xsi:type="dcterms:W3CDTF">2021-06-01T17:39:00Z</dcterms:created>
  <dcterms:modified xsi:type="dcterms:W3CDTF">2021-11-14T20:00:00Z</dcterms:modified>
  <cp:version/>
</cp:coreProperties>
</file>